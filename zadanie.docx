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1C3" w:rsidRDefault="007141C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Тестовое задание на должность frontend developer (Vue.js)</w:t>
      </w:r>
    </w:p>
    <w:p w:rsidR="007141C3" w:rsidRDefault="007141C3">
      <w:pPr>
        <w:rPr>
          <w:b/>
          <w:bCs/>
          <w:sz w:val="26"/>
          <w:szCs w:val="26"/>
        </w:rPr>
      </w:pPr>
    </w:p>
    <w:p w:rsidR="007141C3" w:rsidRDefault="007141C3">
      <w:pPr>
        <w:rPr>
          <w:sz w:val="24"/>
          <w:szCs w:val="24"/>
        </w:rPr>
      </w:pPr>
      <w:r>
        <w:rPr>
          <w:sz w:val="24"/>
          <w:szCs w:val="24"/>
        </w:rPr>
        <w:t>Требуется средствами Vue.js реализовать следующее SPA-приложение:</w:t>
      </w:r>
    </w:p>
    <w:p w:rsidR="007141C3" w:rsidRDefault="007141C3">
      <w:pPr>
        <w:rPr>
          <w:b/>
          <w:bCs/>
          <w:i/>
          <w:iCs/>
          <w:sz w:val="24"/>
          <w:szCs w:val="24"/>
        </w:rPr>
      </w:pPr>
    </w:p>
    <w:p w:rsidR="007141C3" w:rsidRDefault="007141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Приложение состоит из 4х страниц:</w:t>
      </w:r>
    </w:p>
    <w:p w:rsidR="007141C3" w:rsidRDefault="007141C3">
      <w:pPr>
        <w:rPr>
          <w:sz w:val="24"/>
          <w:szCs w:val="24"/>
        </w:rPr>
      </w:pPr>
    </w:p>
    <w:p w:rsidR="007141C3" w:rsidRDefault="007141C3">
      <w:pPr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Страница “Авторизации”</w:t>
      </w:r>
      <w:r>
        <w:rPr>
          <w:sz w:val="24"/>
          <w:szCs w:val="24"/>
        </w:rPr>
        <w:t xml:space="preserve"> (страница имитирующая авторизацию). Пользователю предоставлена форма из 4-х полей: Имя (текстовое поле), Email(тестовое поле), Пароль (засекреченное текстовое поле), файл ( Выбрать  фотографию пользователя). </w:t>
      </w:r>
    </w:p>
    <w:p w:rsidR="007141C3" w:rsidRDefault="007141C3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7141C3" w:rsidRDefault="007141C3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Валидация для полей: </w:t>
      </w:r>
    </w:p>
    <w:p w:rsidR="007141C3" w:rsidRDefault="007141C3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Имя: Не менее 3-х и не более 15-ти символов</w:t>
      </w:r>
    </w:p>
    <w:p w:rsidR="007141C3" w:rsidRDefault="007141C3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Email: введенный email должен быть в формате example@host.domen</w:t>
      </w:r>
    </w:p>
    <w:p w:rsidR="007141C3" w:rsidRDefault="007141C3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Пароль: Не менее 8-ми символов, латиница, должны присутствовать цифры, первый символ в верхнем регистре.</w:t>
      </w:r>
    </w:p>
    <w:p w:rsidR="007141C3" w:rsidRDefault="007141C3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Все поля должны быть обязательными.</w:t>
      </w:r>
    </w:p>
    <w:p w:rsidR="007141C3" w:rsidRDefault="007141C3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7141C3" w:rsidRDefault="007141C3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При нажатии на кнопку “Войти” данные проверяются и в случае если все корректно сохраняются в локальное хранилище, иначе не валидные поля получают красную обводку и выводиться под этим полем сообщение с ошибкой. </w:t>
      </w:r>
    </w:p>
    <w:p w:rsidR="007141C3" w:rsidRDefault="007141C3">
      <w:pPr>
        <w:rPr>
          <w:sz w:val="24"/>
          <w:szCs w:val="24"/>
        </w:rPr>
      </w:pPr>
    </w:p>
    <w:p w:rsidR="007141C3" w:rsidRDefault="007141C3">
      <w:pPr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Страница “Главная”</w:t>
      </w:r>
      <w:r>
        <w:rPr>
          <w:sz w:val="24"/>
          <w:szCs w:val="24"/>
        </w:rPr>
        <w:t xml:space="preserve">. После “Авторизации” пользователь попадает на главную страницу. </w:t>
      </w:r>
    </w:p>
    <w:p w:rsidR="007141C3" w:rsidRDefault="007141C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В шапке этой страницы располагается: аватарка пользователя с именем при нажатии на этот блок попадаем на страницу пользователя и поле для поиска статьи по имени.</w:t>
      </w:r>
    </w:p>
    <w:p w:rsidR="007141C3" w:rsidRDefault="007141C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На этой странице выводятся карточки (статьи), в которой находиться дата добавления, фотография, тема статьи, контент не более 25 символов и если контента больше показать “...”, автора статьи (Имя автора).</w:t>
      </w:r>
    </w:p>
    <w:p w:rsidR="007141C3" w:rsidRDefault="007141C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При нажатии на карточку пользователь попадает на страницу статьи.</w:t>
      </w:r>
    </w:p>
    <w:p w:rsidR="007141C3" w:rsidRDefault="007141C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Поиск происходит в момент ввода текста, НЕ по нажатию на кнопку найти (ее не должно быть).</w:t>
      </w:r>
    </w:p>
    <w:p w:rsidR="007141C3" w:rsidRDefault="007141C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Сделать сортировку по дате добавления и алфавиту.</w:t>
      </w:r>
    </w:p>
    <w:p w:rsidR="007141C3" w:rsidRDefault="007141C3">
      <w:pPr>
        <w:ind w:left="1440"/>
        <w:rPr>
          <w:sz w:val="24"/>
          <w:szCs w:val="24"/>
        </w:rPr>
      </w:pPr>
    </w:p>
    <w:p w:rsidR="007141C3" w:rsidRDefault="007141C3">
      <w:pPr>
        <w:ind w:left="1440"/>
        <w:rPr>
          <w:sz w:val="24"/>
          <w:szCs w:val="24"/>
        </w:rPr>
      </w:pPr>
      <w:r>
        <w:rPr>
          <w:sz w:val="24"/>
          <w:szCs w:val="24"/>
        </w:rPr>
        <w:tab/>
      </w:r>
    </w:p>
    <w:p w:rsidR="007141C3" w:rsidRDefault="007141C3">
      <w:pPr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Страница “Статьи”</w:t>
      </w:r>
      <w:r>
        <w:rPr>
          <w:sz w:val="24"/>
          <w:szCs w:val="24"/>
        </w:rPr>
        <w:t>. На этой странице выводим всю информацию о статье, и кнопка с возможностью редактирования статьи, при ее нажатии всплывает попап с полям в которые вписана вся информация и ее можно редактировать. При нажатии на кнопку сохранить информация сохраняется.</w:t>
      </w:r>
    </w:p>
    <w:p w:rsidR="007141C3" w:rsidRDefault="007141C3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7141C3" w:rsidRDefault="007141C3">
      <w:pPr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Страница “Профиля”</w:t>
      </w:r>
      <w:r>
        <w:rPr>
          <w:sz w:val="24"/>
          <w:szCs w:val="24"/>
        </w:rPr>
        <w:t xml:space="preserve">. На этой странице надо вывести всю информацию о пользователе с возможностью ее редактирования. Редактирование происходит так же как со статьей в попапе. Также на этой странице есть возможность добавления новой статьи, при нажатии на соответствующую кнопку появляется попап с полями для добавления. Все поля обязательные. При нажатии на кнопку добавить, статья сохраняется в хранилище в JSON формате, дата добавления создается автоматически. </w:t>
      </w:r>
    </w:p>
    <w:p w:rsidR="007141C3" w:rsidRDefault="007141C3">
      <w:pPr>
        <w:rPr>
          <w:sz w:val="24"/>
          <w:szCs w:val="24"/>
        </w:rPr>
      </w:pPr>
    </w:p>
    <w:p w:rsidR="007141C3" w:rsidRDefault="007141C3">
      <w:pPr>
        <w:rPr>
          <w:sz w:val="24"/>
          <w:szCs w:val="24"/>
        </w:rPr>
      </w:pPr>
    </w:p>
    <w:p w:rsidR="007141C3" w:rsidRDefault="007141C3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Требования по функционалу:</w:t>
      </w:r>
    </w:p>
    <w:p w:rsidR="007141C3" w:rsidRDefault="007141C3">
      <w:pPr>
        <w:ind w:left="720"/>
        <w:rPr>
          <w:sz w:val="24"/>
          <w:szCs w:val="24"/>
        </w:rPr>
      </w:pPr>
    </w:p>
    <w:p w:rsidR="007141C3" w:rsidRDefault="007141C3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Шапка на странице авторизации скрыта. </w:t>
      </w:r>
    </w:p>
    <w:p w:rsidR="007141C3" w:rsidRDefault="007141C3">
      <w:pPr>
        <w:ind w:left="720"/>
        <w:rPr>
          <w:sz w:val="24"/>
          <w:szCs w:val="24"/>
        </w:rPr>
      </w:pPr>
    </w:p>
    <w:p w:rsidR="007141C3" w:rsidRDefault="007141C3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Сделать защиту роутов, чтобы неавторизованный пользователь не мог попасть на другие страницы. </w:t>
      </w:r>
    </w:p>
    <w:p w:rsidR="007141C3" w:rsidRDefault="007141C3">
      <w:pPr>
        <w:ind w:left="720"/>
        <w:rPr>
          <w:sz w:val="24"/>
          <w:szCs w:val="24"/>
        </w:rPr>
      </w:pPr>
    </w:p>
    <w:p w:rsidR="007141C3" w:rsidRDefault="007141C3">
      <w:pPr>
        <w:ind w:left="720"/>
        <w:rPr>
          <w:sz w:val="24"/>
          <w:szCs w:val="24"/>
        </w:rPr>
      </w:pPr>
      <w:r>
        <w:rPr>
          <w:sz w:val="24"/>
          <w:szCs w:val="24"/>
        </w:rPr>
        <w:t>При перезагрузки странице данные не удаляются.</w:t>
      </w:r>
    </w:p>
    <w:p w:rsidR="007141C3" w:rsidRDefault="007141C3">
      <w:pPr>
        <w:ind w:left="720"/>
        <w:rPr>
          <w:sz w:val="24"/>
          <w:szCs w:val="24"/>
        </w:rPr>
      </w:pPr>
    </w:p>
    <w:p w:rsidR="007141C3" w:rsidRDefault="007141C3">
      <w:pPr>
        <w:ind w:left="720"/>
        <w:rPr>
          <w:sz w:val="24"/>
          <w:szCs w:val="24"/>
        </w:rPr>
      </w:pPr>
      <w:r>
        <w:rPr>
          <w:sz w:val="24"/>
          <w:szCs w:val="24"/>
        </w:rPr>
        <w:t>Дизайн приложения не важен, но желательно чтобы выглядело более менее красиво.</w:t>
      </w:r>
    </w:p>
    <w:p w:rsidR="007141C3" w:rsidRDefault="007141C3">
      <w:pPr>
        <w:ind w:left="720"/>
        <w:rPr>
          <w:sz w:val="24"/>
          <w:szCs w:val="24"/>
        </w:rPr>
      </w:pPr>
    </w:p>
    <w:p w:rsidR="007141C3" w:rsidRDefault="007141C3">
      <w:pPr>
        <w:ind w:left="720"/>
        <w:rPr>
          <w:sz w:val="24"/>
          <w:szCs w:val="24"/>
        </w:rPr>
      </w:pPr>
      <w:r>
        <w:rPr>
          <w:sz w:val="24"/>
          <w:szCs w:val="24"/>
        </w:rPr>
        <w:t>(не обязательно) Сделать на 2-х языках RU/ENG</w:t>
      </w:r>
    </w:p>
    <w:p w:rsidR="007141C3" w:rsidRDefault="007141C3">
      <w:pPr>
        <w:rPr>
          <w:sz w:val="24"/>
          <w:szCs w:val="24"/>
        </w:rPr>
      </w:pPr>
    </w:p>
    <w:p w:rsidR="007141C3" w:rsidRDefault="007141C3">
      <w:pPr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Технические требования:</w:t>
      </w:r>
    </w:p>
    <w:p w:rsidR="007141C3" w:rsidRDefault="007141C3">
      <w:pPr>
        <w:rPr>
          <w:sz w:val="24"/>
          <w:szCs w:val="24"/>
        </w:rPr>
      </w:pPr>
    </w:p>
    <w:p w:rsidR="007141C3" w:rsidRDefault="007141C3">
      <w:pPr>
        <w:ind w:left="720"/>
        <w:rPr>
          <w:sz w:val="24"/>
          <w:szCs w:val="24"/>
        </w:rPr>
      </w:pPr>
      <w:r>
        <w:rPr>
          <w:sz w:val="24"/>
          <w:szCs w:val="24"/>
        </w:rPr>
        <w:t>Для сборки приложения использовать Vue-CLI.</w:t>
      </w:r>
    </w:p>
    <w:p w:rsidR="007141C3" w:rsidRDefault="007141C3">
      <w:pPr>
        <w:ind w:left="720"/>
        <w:rPr>
          <w:sz w:val="24"/>
          <w:szCs w:val="24"/>
        </w:rPr>
      </w:pPr>
      <w:r>
        <w:rPr>
          <w:sz w:val="24"/>
          <w:szCs w:val="24"/>
        </w:rPr>
        <w:t>Хранилище - Vuex.</w:t>
      </w:r>
    </w:p>
    <w:p w:rsidR="007141C3" w:rsidRDefault="007141C3">
      <w:pPr>
        <w:ind w:left="720"/>
        <w:rPr>
          <w:sz w:val="24"/>
          <w:szCs w:val="24"/>
        </w:rPr>
      </w:pPr>
      <w:r>
        <w:rPr>
          <w:sz w:val="24"/>
          <w:szCs w:val="24"/>
        </w:rPr>
        <w:t>Роуты - Vue-Router.</w:t>
      </w:r>
    </w:p>
    <w:p w:rsidR="007141C3" w:rsidRDefault="007141C3">
      <w:pPr>
        <w:ind w:left="720"/>
        <w:rPr>
          <w:sz w:val="24"/>
          <w:szCs w:val="24"/>
        </w:rPr>
      </w:pPr>
    </w:p>
    <w:p w:rsidR="007141C3" w:rsidRDefault="007141C3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Верстка без библиотек. </w:t>
      </w:r>
    </w:p>
    <w:p w:rsidR="007141C3" w:rsidRDefault="007141C3">
      <w:pPr>
        <w:ind w:left="720"/>
        <w:rPr>
          <w:i/>
          <w:iCs/>
          <w:sz w:val="24"/>
          <w:szCs w:val="24"/>
        </w:rPr>
      </w:pPr>
      <w:r>
        <w:rPr>
          <w:sz w:val="24"/>
          <w:szCs w:val="24"/>
        </w:rPr>
        <w:t>Для стилизации использовать sass/scss и все его фитчи.</w:t>
      </w:r>
    </w:p>
    <w:p w:rsidR="007141C3" w:rsidRDefault="007141C3">
      <w:pPr>
        <w:rPr>
          <w:sz w:val="24"/>
          <w:szCs w:val="24"/>
        </w:rPr>
      </w:pPr>
    </w:p>
    <w:p w:rsidR="007141C3" w:rsidRDefault="007141C3">
      <w:pPr>
        <w:rPr>
          <w:sz w:val="24"/>
          <w:szCs w:val="24"/>
        </w:rPr>
      </w:pPr>
      <w:r>
        <w:rPr>
          <w:sz w:val="24"/>
          <w:szCs w:val="24"/>
        </w:rPr>
        <w:t>После выполнения прислать:</w:t>
      </w:r>
    </w:p>
    <w:p w:rsidR="007141C3" w:rsidRDefault="007141C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Ссылку на репозиторий с исходным кодом.</w:t>
      </w:r>
    </w:p>
    <w:p w:rsidR="007141C3" w:rsidRDefault="007141C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Ссылку на загруженный сайт на git-page.</w:t>
      </w:r>
    </w:p>
    <w:p w:rsidR="007141C3" w:rsidRDefault="007141C3">
      <w:pPr>
        <w:rPr>
          <w:sz w:val="24"/>
          <w:szCs w:val="24"/>
        </w:rPr>
      </w:pPr>
    </w:p>
    <w:p w:rsidR="007141C3" w:rsidRDefault="007141C3">
      <w:pPr>
        <w:rPr>
          <w:i/>
          <w:iCs/>
          <w:color w:val="FF0000"/>
          <w:sz w:val="26"/>
          <w:szCs w:val="26"/>
        </w:rPr>
      </w:pPr>
      <w:r>
        <w:rPr>
          <w:i/>
          <w:iCs/>
          <w:color w:val="FF0000"/>
          <w:sz w:val="26"/>
          <w:szCs w:val="26"/>
        </w:rPr>
        <w:t>Тестовое задание рассчитано на 1-2 дня</w:t>
      </w:r>
    </w:p>
    <w:p w:rsidR="007141C3" w:rsidRDefault="007141C3">
      <w:pPr>
        <w:rPr>
          <w:i/>
          <w:iCs/>
          <w:color w:val="FF0000"/>
          <w:sz w:val="26"/>
          <w:szCs w:val="26"/>
        </w:rPr>
      </w:pPr>
    </w:p>
    <w:sectPr w:rsidR="007141C3" w:rsidSect="00842BCD">
      <w:pgSz w:w="11909" w:h="16834"/>
      <w:pgMar w:top="1134" w:right="1440" w:bottom="1134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472B1"/>
    <w:multiLevelType w:val="multilevel"/>
    <w:tmpl w:val="94A64D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>
    <w:nsid w:val="23093620"/>
    <w:multiLevelType w:val="multilevel"/>
    <w:tmpl w:val="3AFA0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B796DAA"/>
    <w:multiLevelType w:val="multilevel"/>
    <w:tmpl w:val="B200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0831B54"/>
    <w:multiLevelType w:val="multilevel"/>
    <w:tmpl w:val="3AFC3CE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nsid w:val="780B14DD"/>
    <w:multiLevelType w:val="multilevel"/>
    <w:tmpl w:val="0CA67F4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7EFB25E8"/>
    <w:multiLevelType w:val="multilevel"/>
    <w:tmpl w:val="B816D6F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44FE6"/>
    <w:rsid w:val="000315BC"/>
    <w:rsid w:val="0032382E"/>
    <w:rsid w:val="007141C3"/>
    <w:rsid w:val="007C3026"/>
    <w:rsid w:val="00804FAB"/>
    <w:rsid w:val="00842BCD"/>
    <w:rsid w:val="0085569A"/>
    <w:rsid w:val="0089528D"/>
    <w:rsid w:val="00915543"/>
    <w:rsid w:val="00A90AA9"/>
    <w:rsid w:val="00C07D76"/>
    <w:rsid w:val="00D44FE6"/>
    <w:rsid w:val="00FB6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BCD"/>
    <w:pPr>
      <w:spacing w:line="276" w:lineRule="auto"/>
    </w:pPr>
    <w:rPr>
      <w:lang/>
    </w:rPr>
  </w:style>
  <w:style w:type="paragraph" w:styleId="Heading1">
    <w:name w:val="heading 1"/>
    <w:basedOn w:val="Normal"/>
    <w:next w:val="Normal"/>
    <w:link w:val="Heading1Char"/>
    <w:uiPriority w:val="99"/>
    <w:qFormat/>
    <w:rsid w:val="00842BC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42BC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42BC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42BC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42BC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42BC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3D0"/>
    <w:rPr>
      <w:rFonts w:asciiTheme="majorHAnsi" w:eastAsiaTheme="majorEastAsia" w:hAnsiTheme="majorHAnsi" w:cstheme="majorBidi"/>
      <w:b/>
      <w:bCs/>
      <w:kern w:val="32"/>
      <w:sz w:val="32"/>
      <w:szCs w:val="32"/>
      <w:lang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3D0"/>
    <w:rPr>
      <w:rFonts w:asciiTheme="majorHAnsi" w:eastAsiaTheme="majorEastAsia" w:hAnsiTheme="majorHAnsi" w:cstheme="majorBidi"/>
      <w:b/>
      <w:bCs/>
      <w:i/>
      <w:iCs/>
      <w:sz w:val="28"/>
      <w:szCs w:val="28"/>
      <w:lang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3D0"/>
    <w:rPr>
      <w:rFonts w:asciiTheme="majorHAnsi" w:eastAsiaTheme="majorEastAsia" w:hAnsiTheme="majorHAnsi" w:cstheme="majorBidi"/>
      <w:b/>
      <w:bCs/>
      <w:sz w:val="26"/>
      <w:szCs w:val="26"/>
      <w:lang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3D0"/>
    <w:rPr>
      <w:rFonts w:asciiTheme="minorHAnsi" w:eastAsiaTheme="minorEastAsia" w:hAnsiTheme="minorHAnsi" w:cstheme="minorBidi"/>
      <w:b/>
      <w:bCs/>
      <w:sz w:val="28"/>
      <w:szCs w:val="28"/>
      <w:lang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3D0"/>
    <w:rPr>
      <w:rFonts w:asciiTheme="minorHAnsi" w:eastAsiaTheme="minorEastAsia" w:hAnsiTheme="minorHAnsi" w:cstheme="minorBidi"/>
      <w:b/>
      <w:bCs/>
      <w:i/>
      <w:iCs/>
      <w:sz w:val="26"/>
      <w:szCs w:val="26"/>
      <w:lang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3D0"/>
    <w:rPr>
      <w:rFonts w:asciiTheme="minorHAnsi" w:eastAsiaTheme="minorEastAsia" w:hAnsiTheme="minorHAnsi" w:cstheme="minorBidi"/>
      <w:b/>
      <w:bCs/>
      <w:lang/>
    </w:rPr>
  </w:style>
  <w:style w:type="table" w:customStyle="1" w:styleId="TableNormal1">
    <w:name w:val="Table Normal1"/>
    <w:uiPriority w:val="99"/>
    <w:rsid w:val="00842BCD"/>
    <w:pPr>
      <w:spacing w:line="276" w:lineRule="auto"/>
    </w:pPr>
    <w:rPr>
      <w:lang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99"/>
    <w:qFormat/>
    <w:rsid w:val="00842BC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873D0"/>
    <w:rPr>
      <w:rFonts w:asciiTheme="majorHAnsi" w:eastAsiaTheme="majorEastAsia" w:hAnsiTheme="majorHAnsi" w:cstheme="majorBidi"/>
      <w:b/>
      <w:bCs/>
      <w:kern w:val="28"/>
      <w:sz w:val="32"/>
      <w:szCs w:val="32"/>
      <w:lang/>
    </w:rPr>
  </w:style>
  <w:style w:type="paragraph" w:styleId="Subtitle">
    <w:name w:val="Subtitle"/>
    <w:basedOn w:val="Normal"/>
    <w:next w:val="Normal"/>
    <w:link w:val="SubtitleChar"/>
    <w:uiPriority w:val="99"/>
    <w:qFormat/>
    <w:rsid w:val="00842BCD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873D0"/>
    <w:rPr>
      <w:rFonts w:asciiTheme="majorHAnsi" w:eastAsiaTheme="majorEastAsia" w:hAnsiTheme="majorHAnsi" w:cstheme="majorBidi"/>
      <w:sz w:val="24"/>
      <w:szCs w:val="24"/>
      <w:lang/>
    </w:rPr>
  </w:style>
  <w:style w:type="character" w:styleId="Hyperlink">
    <w:name w:val="Hyperlink"/>
    <w:basedOn w:val="DefaultParagraphFont"/>
    <w:uiPriority w:val="99"/>
    <w:rsid w:val="00C07D76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C07D76"/>
    <w:rPr>
      <w:color w:val="auto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3685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5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114</TotalTime>
  <Pages>2</Pages>
  <Words>441</Words>
  <Characters>2514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8</cp:revision>
  <dcterms:created xsi:type="dcterms:W3CDTF">2020-11-29T08:41:00Z</dcterms:created>
  <dcterms:modified xsi:type="dcterms:W3CDTF">2020-11-30T08:17:00Z</dcterms:modified>
</cp:coreProperties>
</file>